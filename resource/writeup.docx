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E6D5D" w14:textId="77777777" w:rsidR="001631E3" w:rsidRDefault="003976F4">
      <w:pPr>
        <w:pStyle w:val="Date"/>
      </w:pPr>
      <w:r>
        <w:t>10/27/2018</w:t>
      </w:r>
    </w:p>
    <w:p w14:paraId="68363597" w14:textId="77777777" w:rsidR="00BD6250" w:rsidRDefault="00C60991">
      <w:pPr>
        <w:pStyle w:val="Title"/>
      </w:pPr>
      <w:r>
        <w:t>cash register</w:t>
      </w:r>
    </w:p>
    <w:p w14:paraId="02B2D387" w14:textId="77777777" w:rsidR="00BD6250" w:rsidRDefault="00BD6250" w:rsidP="00BD6250">
      <w:r>
        <w:t xml:space="preserve">Problem solving: </w:t>
      </w:r>
    </w:p>
    <w:p w14:paraId="21698436" w14:textId="277795CB" w:rsidR="00E05539" w:rsidRDefault="00E05539" w:rsidP="00BD6250">
      <w:pPr>
        <w:rPr>
          <w:lang w:eastAsia="ko-KR"/>
        </w:rPr>
      </w:pPr>
      <w:r>
        <w:rPr>
          <w:lang w:eastAsia="ko-KR"/>
        </w:rPr>
        <w:t>The program wil</w:t>
      </w:r>
      <w:r w:rsidR="001A30FB">
        <w:rPr>
          <w:lang w:eastAsia="ko-KR"/>
        </w:rPr>
        <w:t>l import</w:t>
      </w:r>
      <w:r>
        <w:rPr>
          <w:lang w:eastAsia="ko-KR"/>
        </w:rPr>
        <w:t xml:space="preserve"> pictures</w:t>
      </w:r>
      <w:r w:rsidR="001A30FB">
        <w:rPr>
          <w:lang w:eastAsia="ko-KR"/>
        </w:rPr>
        <w:t xml:space="preserve"> and save</w:t>
      </w:r>
      <w:r>
        <w:rPr>
          <w:lang w:eastAsia="ko-KR"/>
        </w:rPr>
        <w:t xml:space="preserve"> receipt</w:t>
      </w:r>
      <w:r w:rsidR="001A30FB">
        <w:rPr>
          <w:lang w:eastAsia="ko-KR"/>
        </w:rPr>
        <w:t>s</w:t>
      </w:r>
      <w:r>
        <w:rPr>
          <w:lang w:eastAsia="ko-KR"/>
        </w:rPr>
        <w:t xml:space="preserve"> to </w:t>
      </w:r>
      <w:r w:rsidR="00542B37">
        <w:rPr>
          <w:lang w:eastAsia="ko-KR"/>
        </w:rPr>
        <w:t>a</w:t>
      </w:r>
      <w:r>
        <w:rPr>
          <w:lang w:eastAsia="ko-KR"/>
        </w:rPr>
        <w:t xml:space="preserve"> text file, get price </w:t>
      </w:r>
      <w:r w:rsidR="001A30FB">
        <w:rPr>
          <w:lang w:eastAsia="ko-KR"/>
        </w:rPr>
        <w:t>by reading</w:t>
      </w:r>
      <w:r w:rsidR="00542B37">
        <w:rPr>
          <w:lang w:eastAsia="ko-KR"/>
        </w:rPr>
        <w:t xml:space="preserve"> a</w:t>
      </w:r>
      <w:r>
        <w:rPr>
          <w:lang w:eastAsia="ko-KR"/>
        </w:rPr>
        <w:t xml:space="preserve"> text file</w:t>
      </w:r>
      <w:r w:rsidR="001A30FB">
        <w:rPr>
          <w:lang w:eastAsia="ko-KR"/>
        </w:rPr>
        <w:t xml:space="preserve"> that has information about price</w:t>
      </w:r>
      <w:r>
        <w:rPr>
          <w:lang w:eastAsia="ko-KR"/>
        </w:rPr>
        <w:t xml:space="preserve">, </w:t>
      </w:r>
      <w:r w:rsidR="00D45DF5">
        <w:rPr>
          <w:lang w:eastAsia="ko-KR"/>
        </w:rPr>
        <w:t>using timer to show</w:t>
      </w:r>
      <w:r w:rsidR="001A30FB">
        <w:rPr>
          <w:lang w:eastAsia="ko-KR"/>
        </w:rPr>
        <w:t xml:space="preserve"> the amount of gas</w:t>
      </w:r>
      <w:r w:rsidR="00D45DF5">
        <w:rPr>
          <w:lang w:eastAsia="ko-KR"/>
        </w:rPr>
        <w:t xml:space="preserve"> decreasing</w:t>
      </w:r>
      <w:r w:rsidR="001A30FB">
        <w:rPr>
          <w:lang w:eastAsia="ko-KR"/>
        </w:rPr>
        <w:t xml:space="preserve"> while it’s pumping</w:t>
      </w:r>
      <w:r w:rsidR="00D45DF5">
        <w:rPr>
          <w:lang w:eastAsia="ko-KR"/>
        </w:rPr>
        <w:t xml:space="preserve">, and </w:t>
      </w:r>
      <w:r w:rsidR="001A30FB">
        <w:rPr>
          <w:lang w:eastAsia="ko-KR"/>
        </w:rPr>
        <w:t>creating a bar to show the amount of</w:t>
      </w:r>
      <w:r w:rsidR="00D45DF5">
        <w:rPr>
          <w:lang w:eastAsia="ko-KR"/>
        </w:rPr>
        <w:t xml:space="preserve"> left gas</w:t>
      </w:r>
      <w:r w:rsidR="005F36F4">
        <w:rPr>
          <w:lang w:eastAsia="ko-KR"/>
        </w:rPr>
        <w:t xml:space="preserve"> </w:t>
      </w:r>
      <w:r>
        <w:rPr>
          <w:lang w:eastAsia="ko-KR"/>
        </w:rPr>
        <w:t xml:space="preserve">. </w:t>
      </w:r>
    </w:p>
    <w:p w14:paraId="6801DEDD" w14:textId="77777777" w:rsidR="001631E3" w:rsidRDefault="00C60991">
      <w:pPr>
        <w:pStyle w:val="Heading1"/>
      </w:pPr>
      <w:r>
        <w:t>selling items</w:t>
      </w:r>
    </w:p>
    <w:p w14:paraId="2ACFAD90" w14:textId="47799649" w:rsidR="001631E3" w:rsidRDefault="00C60991">
      <w:r>
        <w:t>The program shows pictures</w:t>
      </w:r>
      <w:r w:rsidR="001A30FB">
        <w:t xml:space="preserve"> and stock of items</w:t>
      </w:r>
      <w:r>
        <w:t xml:space="preserve">, </w:t>
      </w:r>
      <w:r w:rsidR="001A30FB">
        <w:t xml:space="preserve">reasonable </w:t>
      </w:r>
      <w:r>
        <w:t>price</w:t>
      </w:r>
      <w:r w:rsidR="001A30FB">
        <w:t>.</w:t>
      </w:r>
      <w:r>
        <w:t xml:space="preserve">. </w:t>
      </w:r>
    </w:p>
    <w:p w14:paraId="7C4228A7" w14:textId="77777777" w:rsidR="001631E3" w:rsidRDefault="00C60991">
      <w:pPr>
        <w:pStyle w:val="Heading2"/>
      </w:pPr>
      <w:r>
        <w:t>price</w:t>
      </w:r>
    </w:p>
    <w:p w14:paraId="111E897B" w14:textId="71E87999" w:rsidR="001631E3" w:rsidRDefault="00C60991" w:rsidP="00C60991">
      <w:pPr>
        <w:pStyle w:val="Heading3"/>
      </w:pPr>
      <w:r>
        <w:t xml:space="preserve"> </w:t>
      </w:r>
      <w:r w:rsidR="001A30FB">
        <w:t xml:space="preserve">Getting </w:t>
      </w:r>
      <w:r>
        <w:t xml:space="preserve">price of each item </w:t>
      </w:r>
      <w:r w:rsidR="001A30FB">
        <w:t>by reading</w:t>
      </w:r>
      <w:r>
        <w:t xml:space="preserve"> </w:t>
      </w:r>
      <w:r w:rsidR="001A30FB">
        <w:t xml:space="preserve">a </w:t>
      </w:r>
      <w:r>
        <w:t>text file</w:t>
      </w:r>
      <w:r w:rsidR="001A30FB">
        <w:t xml:space="preserve"> ‘PriceList.txt’</w:t>
      </w:r>
    </w:p>
    <w:p w14:paraId="5B8CDC12" w14:textId="77777777" w:rsidR="00C60991" w:rsidRDefault="00C60991" w:rsidP="00C60991">
      <w:pPr>
        <w:pStyle w:val="Heading2"/>
      </w:pPr>
      <w:r>
        <w:t>Pictures</w:t>
      </w:r>
    </w:p>
    <w:p w14:paraId="45E374B5" w14:textId="339FDAFB" w:rsidR="00C60991" w:rsidRDefault="001A30FB" w:rsidP="00C60991">
      <w:pPr>
        <w:pStyle w:val="Heading3"/>
      </w:pPr>
      <w:r>
        <w:t>Showing</w:t>
      </w:r>
      <w:r w:rsidR="00C60991">
        <w:t xml:space="preserve"> items’ pictures</w:t>
      </w:r>
    </w:p>
    <w:p w14:paraId="4201193F" w14:textId="77777777" w:rsidR="00C60991" w:rsidRDefault="00C60991" w:rsidP="00C60991">
      <w:pPr>
        <w:pStyle w:val="Heading2"/>
      </w:pPr>
      <w:r>
        <w:t>Stock</w:t>
      </w:r>
    </w:p>
    <w:p w14:paraId="0C020390" w14:textId="73A4C949" w:rsidR="00FC3B8A" w:rsidRDefault="00FC3B8A" w:rsidP="00C60991">
      <w:pPr>
        <w:pStyle w:val="Heading3"/>
      </w:pPr>
      <w:r>
        <w:t xml:space="preserve">By clicking </w:t>
      </w:r>
      <w:r w:rsidR="001A30FB">
        <w:t>‘+’</w:t>
      </w:r>
      <w:r w:rsidR="003976F4">
        <w:t xml:space="preserve"> button, it will add the stock and decrease money in counter</w:t>
      </w:r>
    </w:p>
    <w:p w14:paraId="444F63CF" w14:textId="77777777" w:rsidR="00FC3B8A" w:rsidRDefault="00FC3B8A" w:rsidP="00FC3B8A">
      <w:pPr>
        <w:pStyle w:val="Heading1"/>
      </w:pPr>
      <w:r>
        <w:t>Gas</w:t>
      </w:r>
    </w:p>
    <w:p w14:paraId="34B4D464" w14:textId="240D1DD7" w:rsidR="00FC3B8A" w:rsidRDefault="00FC3B8A" w:rsidP="00FC3B8A">
      <w:r>
        <w:t>Fueling gas</w:t>
      </w:r>
      <w:r w:rsidR="001A30FB">
        <w:t xml:space="preserve"> and charging</w:t>
      </w:r>
      <w:r>
        <w:t xml:space="preserve"> based on </w:t>
      </w:r>
      <w:r w:rsidR="00542B37">
        <w:t xml:space="preserve">the </w:t>
      </w:r>
      <w:r>
        <w:t>time between start button clicked and end button clicked.</w:t>
      </w:r>
    </w:p>
    <w:p w14:paraId="1844D227" w14:textId="77777777" w:rsidR="00FC3B8A" w:rsidRDefault="00FC3B8A" w:rsidP="00FC3B8A">
      <w:pPr>
        <w:pStyle w:val="Heading2"/>
      </w:pPr>
      <w:r>
        <w:t>Price</w:t>
      </w:r>
    </w:p>
    <w:p w14:paraId="233EE322" w14:textId="77777777" w:rsidR="00FC3B8A" w:rsidRDefault="00FC3B8A" w:rsidP="00FC3B8A">
      <w:pPr>
        <w:pStyle w:val="Heading3"/>
      </w:pPr>
      <w:r>
        <w:t xml:space="preserve">Show user Regular gas price </w:t>
      </w:r>
    </w:p>
    <w:p w14:paraId="3E9C5556" w14:textId="77777777" w:rsidR="00FC3B8A" w:rsidRDefault="00FC3B8A" w:rsidP="00FC3B8A">
      <w:pPr>
        <w:pStyle w:val="Heading2"/>
      </w:pPr>
      <w:r>
        <w:t>Start and End button</w:t>
      </w:r>
    </w:p>
    <w:p w14:paraId="0E8290BF" w14:textId="77777777" w:rsidR="00FC3B8A" w:rsidRDefault="00FC3B8A" w:rsidP="00FC3B8A">
      <w:pPr>
        <w:pStyle w:val="Heading3"/>
      </w:pPr>
      <w:r>
        <w:t>Calculate the time (end – start)</w:t>
      </w:r>
    </w:p>
    <w:p w14:paraId="41F7B452" w14:textId="77777777" w:rsidR="00FC3B8A" w:rsidRDefault="00FC3B8A" w:rsidP="00FC3B8A">
      <w:pPr>
        <w:pStyle w:val="Heading3"/>
      </w:pPr>
      <w:r>
        <w:t xml:space="preserve">Get a total </w:t>
      </w:r>
    </w:p>
    <w:p w14:paraId="56CD8BD3" w14:textId="77777777" w:rsidR="00FC3B8A" w:rsidRDefault="00FC3B8A" w:rsidP="00FC3B8A">
      <w:pPr>
        <w:pStyle w:val="Heading2"/>
      </w:pPr>
      <w:r>
        <w:t xml:space="preserve">Left gas amount and buy more gas </w:t>
      </w:r>
    </w:p>
    <w:p w14:paraId="2679F5EB" w14:textId="202F9455" w:rsidR="00FC3B8A" w:rsidRDefault="00FC3B8A" w:rsidP="00FC3B8A">
      <w:pPr>
        <w:pStyle w:val="Heading3"/>
      </w:pPr>
      <w:r>
        <w:t>After fueling, the amount of left gas will be decrease</w:t>
      </w:r>
      <w:r w:rsidR="00542B37">
        <w:t>d</w:t>
      </w:r>
      <w:r>
        <w:t xml:space="preserve">. </w:t>
      </w:r>
    </w:p>
    <w:p w14:paraId="2FDC112A" w14:textId="0E0432A9" w:rsidR="00FC3B8A" w:rsidRDefault="00FC3B8A" w:rsidP="00FC3B8A">
      <w:pPr>
        <w:pStyle w:val="Heading3"/>
      </w:pPr>
      <w:r>
        <w:t xml:space="preserve">By clicking buy buttons, can add some of </w:t>
      </w:r>
      <w:r w:rsidR="00542B37">
        <w:t xml:space="preserve">the </w:t>
      </w:r>
      <w:r>
        <w:t xml:space="preserve">gases (+50 gallon, </w:t>
      </w:r>
      <w:r w:rsidR="00542B37">
        <w:t>+</w:t>
      </w:r>
      <w:r>
        <w:t>100 gallon)</w:t>
      </w:r>
    </w:p>
    <w:p w14:paraId="288B351A" w14:textId="0F5C932C" w:rsidR="00FC3B8A" w:rsidRDefault="00FC3B8A" w:rsidP="00FC3B8A">
      <w:pPr>
        <w:pStyle w:val="Heading3"/>
      </w:pPr>
      <w:r>
        <w:t xml:space="preserve">If </w:t>
      </w:r>
      <w:r w:rsidR="001A30FB">
        <w:t>owner</w:t>
      </w:r>
      <w:r>
        <w:t xml:space="preserve"> </w:t>
      </w:r>
      <w:r w:rsidR="001A30FB">
        <w:t xml:space="preserve"> buy more </w:t>
      </w:r>
      <w:r>
        <w:t xml:space="preserve">gas, the Money </w:t>
      </w:r>
      <w:r w:rsidR="003976F4">
        <w:t>in</w:t>
      </w:r>
      <w:r>
        <w:t xml:space="preserve"> Counter will be decreased. </w:t>
      </w:r>
    </w:p>
    <w:p w14:paraId="7F80ECCD" w14:textId="77777777" w:rsidR="00FC3B8A" w:rsidRDefault="00FC3B8A" w:rsidP="00FC3B8A">
      <w:pPr>
        <w:pStyle w:val="Heading1"/>
      </w:pPr>
      <w:r>
        <w:t>Cart</w:t>
      </w:r>
    </w:p>
    <w:p w14:paraId="100963D2" w14:textId="0E37A8ED" w:rsidR="00FC3B8A" w:rsidRDefault="00542B37" w:rsidP="00FC3B8A">
      <w:r>
        <w:t>A</w:t>
      </w:r>
      <w:r w:rsidR="00FC3B8A">
        <w:t>dd</w:t>
      </w:r>
      <w:r>
        <w:t xml:space="preserve"> the</w:t>
      </w:r>
      <w:r w:rsidR="00FC3B8A">
        <w:t xml:space="preserve"> item into the list in the cart box.</w:t>
      </w:r>
    </w:p>
    <w:p w14:paraId="53471FC4" w14:textId="77777777" w:rsidR="00FC3B8A" w:rsidRDefault="00FC3B8A" w:rsidP="00FC3B8A">
      <w:pPr>
        <w:pStyle w:val="Heading2"/>
      </w:pPr>
      <w:r>
        <w:lastRenderedPageBreak/>
        <w:t>List</w:t>
      </w:r>
    </w:p>
    <w:p w14:paraId="6A9A900C" w14:textId="65F782A4" w:rsidR="00FC3B8A" w:rsidRDefault="001A30FB" w:rsidP="00FC3B8A">
      <w:pPr>
        <w:pStyle w:val="Heading3"/>
      </w:pPr>
      <w:r>
        <w:t>It will show a l</w:t>
      </w:r>
      <w:r w:rsidR="00FC3B8A">
        <w:t xml:space="preserve">ist of items </w:t>
      </w:r>
      <w:r>
        <w:t>user chose,</w:t>
      </w:r>
      <w:r w:rsidR="00FC3B8A">
        <w:t xml:space="preserve"> and gas </w:t>
      </w:r>
      <w:r>
        <w:t xml:space="preserve">user has </w:t>
      </w:r>
      <w:r w:rsidR="00FC3B8A">
        <w:t xml:space="preserve">fueled </w:t>
      </w:r>
    </w:p>
    <w:p w14:paraId="46950123" w14:textId="27858EA1" w:rsidR="00FC3B8A" w:rsidRDefault="001A30FB" w:rsidP="00FC3B8A">
      <w:pPr>
        <w:pStyle w:val="Heading3"/>
      </w:pPr>
      <w:r>
        <w:t xml:space="preserve">Showing </w:t>
      </w:r>
      <w:r w:rsidR="00FC3B8A">
        <w:t>total</w:t>
      </w:r>
      <w:r w:rsidR="00895C3E">
        <w:t xml:space="preserve"> and money in Counter</w:t>
      </w:r>
    </w:p>
    <w:p w14:paraId="5D598151" w14:textId="77777777" w:rsidR="00FC3B8A" w:rsidRDefault="00FC3B8A" w:rsidP="00FC3B8A">
      <w:pPr>
        <w:pStyle w:val="Heading2"/>
      </w:pPr>
      <w:r>
        <w:t xml:space="preserve">Receipt </w:t>
      </w:r>
    </w:p>
    <w:p w14:paraId="4DC2E5F4" w14:textId="29BE06BE" w:rsidR="00FC3B8A" w:rsidRDefault="00FC3B8A" w:rsidP="00FC3B8A">
      <w:pPr>
        <w:pStyle w:val="Heading3"/>
      </w:pPr>
      <w:r>
        <w:t xml:space="preserve">If </w:t>
      </w:r>
      <w:r w:rsidR="00895C3E">
        <w:t>user</w:t>
      </w:r>
      <w:r>
        <w:t xml:space="preserve"> click receipt button, it will save the cart list into the text file</w:t>
      </w:r>
      <w:r w:rsidR="00895C3E">
        <w:t xml:space="preserve"> as a receipt.</w:t>
      </w:r>
    </w:p>
    <w:p w14:paraId="48FCA033" w14:textId="77777777" w:rsidR="00FC3B8A" w:rsidRDefault="00FC3B8A" w:rsidP="00FC3B8A">
      <w:pPr>
        <w:pStyle w:val="Heading2"/>
      </w:pPr>
      <w:r>
        <w:t>No Receipt</w:t>
      </w:r>
    </w:p>
    <w:p w14:paraId="1E9AA736" w14:textId="046808FF" w:rsidR="00FC3B8A" w:rsidRDefault="00895C3E" w:rsidP="00FC3B8A">
      <w:pPr>
        <w:pStyle w:val="Heading3"/>
      </w:pPr>
      <w:r>
        <w:t>Not saving receipt, adding</w:t>
      </w:r>
      <w:r w:rsidR="00FC3B8A">
        <w:t xml:space="preserve"> total money to the money in counter</w:t>
      </w:r>
    </w:p>
    <w:p w14:paraId="2E0D7E90" w14:textId="77777777" w:rsidR="00FC3B8A" w:rsidRDefault="00FC3B8A" w:rsidP="00FC3B8A">
      <w:pPr>
        <w:pStyle w:val="Heading2"/>
      </w:pPr>
      <w:r>
        <w:t>Clear</w:t>
      </w:r>
    </w:p>
    <w:p w14:paraId="56BD19C7" w14:textId="77777777" w:rsidR="00FC3B8A" w:rsidRDefault="00FC3B8A" w:rsidP="00FC3B8A">
      <w:pPr>
        <w:pStyle w:val="Heading3"/>
      </w:pPr>
      <w:r>
        <w:t>Clear the cart.</w:t>
      </w:r>
    </w:p>
    <w:p w14:paraId="2F92BB5D" w14:textId="77777777" w:rsidR="00FC3B8A" w:rsidRDefault="00FC3B8A" w:rsidP="00FC3B8A">
      <w:pPr>
        <w:pStyle w:val="Heading1"/>
      </w:pPr>
      <w:r>
        <w:t>Money in counter</w:t>
      </w:r>
    </w:p>
    <w:p w14:paraId="2B2AB0FC" w14:textId="77777777" w:rsidR="00FC3B8A" w:rsidRDefault="00FC3B8A" w:rsidP="00FC3B8A">
      <w:r>
        <w:t xml:space="preserve">Collect money from costumers </w:t>
      </w:r>
    </w:p>
    <w:p w14:paraId="1FD470FE" w14:textId="77777777" w:rsidR="003976F4" w:rsidRDefault="003976F4" w:rsidP="003976F4">
      <w:pPr>
        <w:pStyle w:val="Heading2"/>
      </w:pPr>
      <w:r>
        <w:t>Buying stuff</w:t>
      </w:r>
    </w:p>
    <w:p w14:paraId="33FF71A7" w14:textId="77777777" w:rsidR="003976F4" w:rsidRDefault="003976F4" w:rsidP="003976F4">
      <w:pPr>
        <w:pStyle w:val="Heading3"/>
      </w:pPr>
      <w:r>
        <w:t>Can add gas and items stock with the money in counter</w:t>
      </w:r>
    </w:p>
    <w:p w14:paraId="69B7E20A" w14:textId="350ED8D1" w:rsidR="00FC3B8A" w:rsidRDefault="00895C3E" w:rsidP="00FC3B8A">
      <w:pPr>
        <w:pStyle w:val="Heading1"/>
        <w:numPr>
          <w:ilvl w:val="0"/>
          <w:numId w:val="0"/>
        </w:numPr>
      </w:pPr>
      <w:r>
        <w:t xml:space="preserve">THIS PROGRAM DOES NOT separate parts for user and owner. assuming user can only click and see user’s parts and vice versa. </w:t>
      </w:r>
    </w:p>
    <w:p w14:paraId="4E6799AF" w14:textId="77777777" w:rsidR="00FC3B8A" w:rsidRPr="00FC3B8A" w:rsidRDefault="00FC3B8A" w:rsidP="00FC3B8A">
      <w:pPr>
        <w:pStyle w:val="Heading1"/>
        <w:numPr>
          <w:ilvl w:val="0"/>
          <w:numId w:val="0"/>
        </w:numPr>
        <w:ind w:left="360" w:hanging="360"/>
      </w:pPr>
    </w:p>
    <w:p w14:paraId="777FB8AB" w14:textId="0E4E512D" w:rsidR="00FC3B8A" w:rsidRDefault="00225754" w:rsidP="00FC3B8A">
      <w:pPr>
        <w:pStyle w:val="Heading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6D8CDB99" wp14:editId="061CD4E0">
            <wp:extent cx="73152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99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801D" w14:textId="77777777" w:rsidR="00FC3B8A" w:rsidRDefault="00FC3B8A" w:rsidP="00FC3B8A">
      <w:pPr>
        <w:pStyle w:val="Heading1"/>
        <w:numPr>
          <w:ilvl w:val="0"/>
          <w:numId w:val="0"/>
        </w:numPr>
        <w:ind w:left="360" w:hanging="360"/>
      </w:pPr>
    </w:p>
    <w:p w14:paraId="1B2BCC74" w14:textId="77777777" w:rsidR="00FC3B8A" w:rsidRDefault="00FC3B8A" w:rsidP="00FC3B8A">
      <w:pPr>
        <w:pStyle w:val="Heading1"/>
        <w:numPr>
          <w:ilvl w:val="0"/>
          <w:numId w:val="0"/>
        </w:numPr>
      </w:pPr>
    </w:p>
    <w:p w14:paraId="4B2F4C12" w14:textId="21D5707B" w:rsidR="00C60991" w:rsidRDefault="00C60991" w:rsidP="00225754">
      <w:pPr>
        <w:ind w:left="0"/>
        <w:rPr>
          <w:lang w:eastAsia="ko-KR"/>
        </w:rPr>
      </w:pPr>
    </w:p>
    <w:p w14:paraId="1448D323" w14:textId="77777777" w:rsidR="000B2842" w:rsidRDefault="000B2842" w:rsidP="00225754">
      <w:pPr>
        <w:ind w:left="0"/>
        <w:rPr>
          <w:lang w:eastAsia="ko-KR"/>
        </w:rPr>
      </w:pPr>
    </w:p>
    <w:p w14:paraId="70862813" w14:textId="3085C8EE" w:rsidR="00C60991" w:rsidRDefault="00225754" w:rsidP="00C60991">
      <w:pPr>
        <w:ind w:left="0"/>
      </w:pPr>
      <w:r>
        <w:rPr>
          <w:noProof/>
        </w:rPr>
        <w:drawing>
          <wp:inline distT="0" distB="0" distL="0" distR="0" wp14:anchorId="177A15F9" wp14:editId="06CDE4AF">
            <wp:extent cx="73152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99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991">
      <w:footerReference w:type="default" r:id="rId9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2B0394" w14:textId="77777777" w:rsidR="00A220F4" w:rsidRDefault="00A220F4">
      <w:pPr>
        <w:spacing w:after="0" w:line="240" w:lineRule="auto"/>
      </w:pPr>
      <w:r>
        <w:separator/>
      </w:r>
    </w:p>
    <w:p w14:paraId="28352965" w14:textId="77777777" w:rsidR="00A220F4" w:rsidRDefault="00A220F4"/>
  </w:endnote>
  <w:endnote w:type="continuationSeparator" w:id="0">
    <w:p w14:paraId="036293D5" w14:textId="77777777" w:rsidR="00A220F4" w:rsidRDefault="00A220F4">
      <w:pPr>
        <w:spacing w:after="0" w:line="240" w:lineRule="auto"/>
      </w:pPr>
      <w:r>
        <w:continuationSeparator/>
      </w:r>
    </w:p>
    <w:p w14:paraId="77CE09D3" w14:textId="77777777" w:rsidR="00A220F4" w:rsidRDefault="00A220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7B7F5" w14:textId="77777777" w:rsidR="001631E3" w:rsidRDefault="00D06A9A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550623" w14:textId="77777777" w:rsidR="00A220F4" w:rsidRDefault="00A220F4">
      <w:pPr>
        <w:spacing w:after="0" w:line="240" w:lineRule="auto"/>
      </w:pPr>
      <w:r>
        <w:separator/>
      </w:r>
    </w:p>
    <w:p w14:paraId="70D965A5" w14:textId="77777777" w:rsidR="00A220F4" w:rsidRDefault="00A220F4"/>
  </w:footnote>
  <w:footnote w:type="continuationSeparator" w:id="0">
    <w:p w14:paraId="07A130D0" w14:textId="77777777" w:rsidR="00A220F4" w:rsidRDefault="00A220F4">
      <w:pPr>
        <w:spacing w:after="0" w:line="240" w:lineRule="auto"/>
      </w:pPr>
      <w:r>
        <w:continuationSeparator/>
      </w:r>
    </w:p>
    <w:p w14:paraId="4DDA442C" w14:textId="77777777" w:rsidR="00A220F4" w:rsidRDefault="00A220F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991"/>
    <w:rsid w:val="000B2842"/>
    <w:rsid w:val="001631E3"/>
    <w:rsid w:val="001A30FB"/>
    <w:rsid w:val="00225754"/>
    <w:rsid w:val="002B6D0A"/>
    <w:rsid w:val="003976F4"/>
    <w:rsid w:val="003C7CE7"/>
    <w:rsid w:val="00542B37"/>
    <w:rsid w:val="005F36F4"/>
    <w:rsid w:val="007E017B"/>
    <w:rsid w:val="00895C3E"/>
    <w:rsid w:val="00A220F4"/>
    <w:rsid w:val="00BD6250"/>
    <w:rsid w:val="00C60991"/>
    <w:rsid w:val="00D06A9A"/>
    <w:rsid w:val="00D45DF5"/>
    <w:rsid w:val="00E05539"/>
    <w:rsid w:val="00FC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83610"/>
  <w15:chartTrackingRefBased/>
  <w15:docId w15:val="{7EEB1B10-1F1D-7748-A650-A48287B5A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enny/Library/Containers/com.microsoft.Word/Data/Library/Application%20Support/Microsoft/Office/16.0/DTS/en-US%7b441FA06F-0B02-B54A-83AF-3247B4DF3BDB%7d/%7bAA78AA75-E147-6B41-9689-A799BD57C777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{AA78AA75-E147-6B41-9689-A799BD57C777}tf10002082.dotx</Template>
  <TotalTime>46</TotalTime>
  <Pages>4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Jieun Lee</dc:creator>
  <cp:keywords/>
  <dc:description/>
  <cp:lastModifiedBy>Jenny Lee</cp:lastModifiedBy>
  <cp:revision>7</cp:revision>
  <dcterms:created xsi:type="dcterms:W3CDTF">2018-10-27T18:13:00Z</dcterms:created>
  <dcterms:modified xsi:type="dcterms:W3CDTF">2021-03-12T20:21:00Z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